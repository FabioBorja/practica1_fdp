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AD1021">
        <w:tblPrEx>
          <w:tblCellMar>
            <w:top w:w="0" w:type="dxa"/>
            <w:bottom w:w="0" w:type="dxa"/>
          </w:tblCellMar>
        </w:tblPrEx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D1021" w:rsidRDefault="00AD102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val="es-MX" w:eastAsia="en-US" w:bidi="ar-SA"/>
              </w:rPr>
            </w:pPr>
          </w:p>
          <w:p w:rsidR="00AD1021" w:rsidRDefault="00012254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noProof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 bright="-50000"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D1021" w:rsidRDefault="00AD1021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AD1021" w:rsidRDefault="00AD1021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AD1021" w:rsidRDefault="00012254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AD1021" w:rsidRDefault="00AD1021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AD1021">
        <w:tblPrEx>
          <w:tblCellMar>
            <w:top w:w="0" w:type="dxa"/>
            <w:bottom w:w="0" w:type="dxa"/>
          </w:tblCellMar>
        </w:tblPrEx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D1021" w:rsidRDefault="00AD102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AD1021" w:rsidRDefault="00012254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AD1021" w:rsidRDefault="00AD102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D1021" w:rsidRDefault="00AD102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AD1021" w:rsidRDefault="00012254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AD1021" w:rsidRDefault="00AD1021">
      <w:pPr>
        <w:pStyle w:val="Standard"/>
      </w:pPr>
    </w:p>
    <w:p w:rsidR="00AD1021" w:rsidRDefault="00012254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AD1021" w:rsidRDefault="00012254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AD1021" w:rsidRDefault="00012254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-115918</wp:posOffset>
                </wp:positionH>
                <wp:positionV relativeFrom="paragraph">
                  <wp:posOffset>216356</wp:posOffset>
                </wp:positionV>
                <wp:extent cx="6768461" cy="0"/>
                <wp:effectExtent l="0" t="0" r="32389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461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76329F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AD1021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D1021" w:rsidRDefault="00AD102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D1021" w:rsidRDefault="0001225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D1021" w:rsidRDefault="00AD1021">
            <w:pPr>
              <w:pStyle w:val="TableContents"/>
              <w:ind w:left="629"/>
            </w:pPr>
          </w:p>
          <w:p w:rsidR="00644023" w:rsidRDefault="00644023" w:rsidP="00644023">
            <w:pPr>
              <w:pStyle w:val="TableContents"/>
            </w:pPr>
            <w:r>
              <w:t>Ing. Claudia Rodriguez Espino</w:t>
            </w:r>
          </w:p>
        </w:tc>
      </w:tr>
      <w:tr w:rsidR="00AD1021">
        <w:tblPrEx>
          <w:tblCellMar>
            <w:top w:w="0" w:type="dxa"/>
            <w:bottom w:w="0" w:type="dxa"/>
          </w:tblCellMar>
        </w:tblPrEx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D1021" w:rsidRDefault="00AD102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D1021" w:rsidRDefault="0001225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D1021" w:rsidRDefault="00AD1021">
            <w:pPr>
              <w:pStyle w:val="TableContents"/>
              <w:ind w:left="629"/>
            </w:pPr>
          </w:p>
          <w:p w:rsidR="00644023" w:rsidRDefault="00644023" w:rsidP="00644023">
            <w:pPr>
              <w:pStyle w:val="TableContents"/>
            </w:pPr>
            <w:r>
              <w:t>Fundamentos de Programacion</w:t>
            </w:r>
          </w:p>
        </w:tc>
      </w:tr>
      <w:tr w:rsidR="00AD1021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D1021" w:rsidRDefault="00AD102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D1021" w:rsidRDefault="0001225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D1021" w:rsidRDefault="00AD1021">
            <w:pPr>
              <w:pStyle w:val="TableContents"/>
              <w:ind w:left="629"/>
            </w:pPr>
          </w:p>
          <w:p w:rsidR="00644023" w:rsidRDefault="00644023" w:rsidP="00644023">
            <w:pPr>
              <w:pStyle w:val="TableContents"/>
            </w:pPr>
            <w:r>
              <w:t>3</w:t>
            </w:r>
          </w:p>
        </w:tc>
      </w:tr>
      <w:tr w:rsidR="00AD1021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D1021" w:rsidRDefault="00AD102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D1021" w:rsidRDefault="0001225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 de </w:t>
            </w:r>
            <w:r>
              <w:rPr>
                <w:rFonts w:ascii="Cambria" w:hAnsi="Cambria"/>
                <w:i/>
                <w:color w:val="000000"/>
                <w:sz w:val="30"/>
              </w:rPr>
              <w:t>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D1021" w:rsidRDefault="00AD1021">
            <w:pPr>
              <w:pStyle w:val="TableContents"/>
              <w:ind w:left="629"/>
            </w:pPr>
          </w:p>
          <w:p w:rsidR="00644023" w:rsidRDefault="00644023" w:rsidP="00644023">
            <w:pPr>
              <w:pStyle w:val="TableContents"/>
            </w:pPr>
            <w:r>
              <w:t>Practica 7</w:t>
            </w:r>
          </w:p>
        </w:tc>
      </w:tr>
      <w:tr w:rsidR="00AD1021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D1021" w:rsidRDefault="00AD102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D1021" w:rsidRDefault="0001225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D1021" w:rsidRDefault="00AD1021">
            <w:pPr>
              <w:pStyle w:val="TableContents"/>
              <w:ind w:left="629"/>
            </w:pPr>
          </w:p>
          <w:p w:rsidR="00644023" w:rsidRDefault="00644023" w:rsidP="00644023">
            <w:pPr>
              <w:pStyle w:val="TableContents"/>
            </w:pPr>
            <w:r>
              <w:t>Borja Portela Jose Fabio</w:t>
            </w:r>
          </w:p>
          <w:p w:rsidR="00644023" w:rsidRDefault="00644023" w:rsidP="00644023">
            <w:pPr>
              <w:pStyle w:val="TableContents"/>
            </w:pPr>
          </w:p>
        </w:tc>
      </w:tr>
      <w:tr w:rsidR="00AD1021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D1021" w:rsidRDefault="00AD1021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D1021" w:rsidRDefault="00AD1021">
            <w:pPr>
              <w:pStyle w:val="TableContents"/>
              <w:ind w:left="629"/>
            </w:pPr>
          </w:p>
        </w:tc>
      </w:tr>
      <w:tr w:rsidR="00AD1021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D1021" w:rsidRDefault="00AD1021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D1021" w:rsidRDefault="00AD1021">
            <w:pPr>
              <w:pStyle w:val="TableContents"/>
              <w:ind w:left="629"/>
            </w:pPr>
          </w:p>
        </w:tc>
      </w:tr>
      <w:tr w:rsidR="00AD1021">
        <w:tblPrEx>
          <w:tblCellMar>
            <w:top w:w="0" w:type="dxa"/>
            <w:bottom w:w="0" w:type="dxa"/>
          </w:tblCellMar>
        </w:tblPrEx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D1021" w:rsidRDefault="00AD102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D1021" w:rsidRDefault="0001225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D1021" w:rsidRDefault="00AD1021">
            <w:pPr>
              <w:pStyle w:val="TableContents"/>
              <w:ind w:left="629"/>
            </w:pPr>
          </w:p>
          <w:p w:rsidR="00644023" w:rsidRDefault="00644023" w:rsidP="00644023">
            <w:pPr>
              <w:pStyle w:val="TableContents"/>
            </w:pPr>
            <w:r>
              <w:t>2018-2</w:t>
            </w:r>
          </w:p>
        </w:tc>
      </w:tr>
      <w:tr w:rsidR="00AD1021">
        <w:tblPrEx>
          <w:tblCellMar>
            <w:top w:w="0" w:type="dxa"/>
            <w:bottom w:w="0" w:type="dxa"/>
          </w:tblCellMar>
        </w:tblPrEx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D1021" w:rsidRDefault="00AD102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D1021" w:rsidRDefault="00012254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D1021" w:rsidRDefault="00AD1021">
            <w:pPr>
              <w:pStyle w:val="TableContents"/>
              <w:ind w:left="629"/>
            </w:pPr>
          </w:p>
          <w:p w:rsidR="00644023" w:rsidRDefault="00644023" w:rsidP="00644023">
            <w:pPr>
              <w:pStyle w:val="TableContents"/>
            </w:pPr>
            <w:r>
              <w:t>10 de abril del 2018</w:t>
            </w:r>
          </w:p>
        </w:tc>
      </w:tr>
      <w:tr w:rsidR="00AD1021">
        <w:tblPrEx>
          <w:tblCellMar>
            <w:top w:w="0" w:type="dxa"/>
            <w:bottom w:w="0" w:type="dxa"/>
          </w:tblCellMar>
        </w:tblPrEx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D1021" w:rsidRDefault="00AD102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AD1021" w:rsidRDefault="00012254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D1021" w:rsidRDefault="00AD1021">
            <w:pPr>
              <w:pStyle w:val="TableContents"/>
              <w:ind w:left="629"/>
            </w:pPr>
          </w:p>
        </w:tc>
      </w:tr>
      <w:tr w:rsidR="00AD1021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D1021" w:rsidRDefault="00AD1021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D1021" w:rsidRDefault="00AD1021">
            <w:pPr>
              <w:pStyle w:val="TableContents"/>
              <w:ind w:left="629"/>
            </w:pPr>
          </w:p>
        </w:tc>
      </w:tr>
    </w:tbl>
    <w:p w:rsidR="00AD1021" w:rsidRDefault="00AD1021">
      <w:pPr>
        <w:pStyle w:val="Standard"/>
      </w:pPr>
    </w:p>
    <w:p w:rsidR="00AD1021" w:rsidRDefault="00AD1021">
      <w:pPr>
        <w:pStyle w:val="Standard"/>
      </w:pPr>
    </w:p>
    <w:p w:rsidR="00AD1021" w:rsidRDefault="00012254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:rsidR="00644023" w:rsidRDefault="00644023">
      <w:pPr>
        <w:pStyle w:val="Standard"/>
      </w:pPr>
      <w:r>
        <w:rPr>
          <w:noProof/>
          <w:lang w:val="es-MX" w:eastAsia="es-MX" w:bidi="ar-SA"/>
        </w:rPr>
        <w:lastRenderedPageBreak/>
        <w:drawing>
          <wp:inline distT="0" distB="0" distL="0" distR="0" wp14:anchorId="378F1F39" wp14:editId="21F685D1">
            <wp:extent cx="6537960" cy="177869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832" t="19499" r="29838" b="49493"/>
                    <a:stretch/>
                  </pic:blipFill>
                  <pic:spPr bwMode="auto">
                    <a:xfrm>
                      <a:off x="0" y="0"/>
                      <a:ext cx="6562913" cy="1785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023" w:rsidRDefault="00644023">
      <w:pPr>
        <w:pStyle w:val="Standard"/>
      </w:pPr>
    </w:p>
    <w:p w:rsidR="00644023" w:rsidRDefault="00644023">
      <w:pPr>
        <w:pStyle w:val="Standard"/>
      </w:pPr>
      <w:r>
        <w:t>OBJETIVO:</w:t>
      </w:r>
    </w:p>
    <w:p w:rsidR="00644023" w:rsidRDefault="00644023" w:rsidP="00644023">
      <w:pPr>
        <w:pStyle w:val="Standard"/>
        <w:ind w:left="720"/>
      </w:pPr>
      <w:r>
        <w:t>Elaborar programas en Lenguaje C utilizando las instrucciones de control de tipo secuencia, para realizer la declaracion de variables de diferentes tipos de datos, asi como efectuar llamadas a funciones externas de entrada y salida para asignar y mostrar valores de variables y expresiones.</w:t>
      </w:r>
    </w:p>
    <w:p w:rsidR="00644023" w:rsidRDefault="00644023" w:rsidP="00644023">
      <w:pPr>
        <w:pStyle w:val="Standard"/>
      </w:pPr>
    </w:p>
    <w:p w:rsidR="00644023" w:rsidRDefault="00644023" w:rsidP="00644023">
      <w:pPr>
        <w:pStyle w:val="Standard"/>
      </w:pPr>
      <w:r>
        <w:t>INTRODUCCION:</w:t>
      </w:r>
    </w:p>
    <w:p w:rsidR="00644023" w:rsidRDefault="00644023" w:rsidP="00644023">
      <w:pPr>
        <w:pStyle w:val="Standard"/>
        <w:ind w:left="720"/>
      </w:pPr>
      <w:r>
        <w:t>En el presente reporte se entregan capturas de pantalla pertinentes respectivas a los desarrollos de la practica y tambien para los ejercicios de tarea, siempre y cuando sea el caso, dichas imagenes y procedimientos iran detallados por una lista acciones y actividades seguidas en la clase de laboratorio.</w:t>
      </w:r>
    </w:p>
    <w:p w:rsidR="00644023" w:rsidRDefault="00644023" w:rsidP="00644023">
      <w:pPr>
        <w:pStyle w:val="Standard"/>
      </w:pPr>
    </w:p>
    <w:p w:rsidR="00644023" w:rsidRDefault="00644023" w:rsidP="00644023">
      <w:pPr>
        <w:pStyle w:val="Standard"/>
      </w:pPr>
      <w:r>
        <w:t>DESARROLLO:</w:t>
      </w:r>
    </w:p>
    <w:p w:rsidR="00644023" w:rsidRDefault="00644023" w:rsidP="00644023">
      <w:pPr>
        <w:pStyle w:val="Standard"/>
        <w:ind w:left="720"/>
      </w:pPr>
      <w:r>
        <w:t>1.- La practica dio comienzo con un esquema grafico del ciclo de vida del software, el cual hace referencia a las especificaciones solicitadas por los usuarios de software y la relacion con los programadores.</w:t>
      </w:r>
    </w:p>
    <w:p w:rsidR="00644023" w:rsidRDefault="00644023" w:rsidP="00644023">
      <w:pPr>
        <w:pStyle w:val="Standard"/>
        <w:ind w:left="720"/>
      </w:pPr>
    </w:p>
    <w:p w:rsidR="00644023" w:rsidRDefault="00644023" w:rsidP="00644023">
      <w:pPr>
        <w:pStyle w:val="Standard"/>
        <w:ind w:left="720"/>
      </w:pPr>
    </w:p>
    <w:p w:rsidR="00644023" w:rsidRDefault="00644023" w:rsidP="00644023">
      <w:pPr>
        <w:pStyle w:val="Standard"/>
        <w:ind w:left="720"/>
      </w:pPr>
    </w:p>
    <w:p w:rsidR="00644023" w:rsidRDefault="00644023" w:rsidP="00644023">
      <w:pPr>
        <w:pStyle w:val="Standard"/>
        <w:ind w:left="720"/>
      </w:pPr>
    </w:p>
    <w:p w:rsidR="00644023" w:rsidRDefault="00644023" w:rsidP="00644023">
      <w:pPr>
        <w:pStyle w:val="Standard"/>
        <w:ind w:left="720"/>
      </w:pPr>
    </w:p>
    <w:p w:rsidR="00644023" w:rsidRDefault="00644023" w:rsidP="00644023">
      <w:pPr>
        <w:pStyle w:val="Standard"/>
        <w:ind w:left="720"/>
      </w:pPr>
      <w:r>
        <w:rPr>
          <w:noProof/>
          <w:lang w:val="es-MX" w:eastAsia="es-MX" w:bidi="ar-SA"/>
        </w:rPr>
        <w:drawing>
          <wp:inline distT="0" distB="0" distL="0" distR="0" wp14:anchorId="344D03A1" wp14:editId="009E88F0">
            <wp:extent cx="5834975" cy="302980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346" t="42700" r="38350" b="17280"/>
                    <a:stretch/>
                  </pic:blipFill>
                  <pic:spPr bwMode="auto">
                    <a:xfrm>
                      <a:off x="0" y="0"/>
                      <a:ext cx="5915009" cy="3071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023" w:rsidRDefault="00644023" w:rsidP="00644023">
      <w:pPr>
        <w:pStyle w:val="Standard"/>
      </w:pPr>
    </w:p>
    <w:p w:rsidR="00644023" w:rsidRDefault="00644023">
      <w:pPr>
        <w:suppressAutoHyphens w:val="0"/>
      </w:pPr>
      <w:r>
        <w:br w:type="page"/>
      </w:r>
    </w:p>
    <w:p w:rsidR="00644023" w:rsidRDefault="00644023" w:rsidP="00644023">
      <w:pPr>
        <w:pStyle w:val="Standard"/>
        <w:ind w:left="720"/>
      </w:pPr>
      <w:r>
        <w:lastRenderedPageBreak/>
        <w:t>2.- Se nos introdujo al mundo del codigo en c con un poco de historia relative a su creacion, ademas de eso se procedio a mencionar como hacer comentarios dentro denun programa, luego se hablo de la declaracion de variables.</w:t>
      </w:r>
    </w:p>
    <w:p w:rsidR="00644023" w:rsidRDefault="00644023" w:rsidP="00644023">
      <w:pPr>
        <w:pStyle w:val="Standard"/>
        <w:ind w:left="720"/>
      </w:pPr>
    </w:p>
    <w:p w:rsidR="00644023" w:rsidRDefault="00644023" w:rsidP="00644023">
      <w:pPr>
        <w:pStyle w:val="Standard"/>
        <w:ind w:left="720"/>
      </w:pPr>
      <w:r>
        <w:rPr>
          <w:noProof/>
          <w:lang w:val="es-MX" w:eastAsia="es-MX" w:bidi="ar-SA"/>
        </w:rPr>
        <w:drawing>
          <wp:inline distT="0" distB="0" distL="0" distR="0" wp14:anchorId="33EC9BF9" wp14:editId="56BC08A5">
            <wp:extent cx="5853310" cy="3807726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819" t="22712" r="35302" b="19768"/>
                    <a:stretch/>
                  </pic:blipFill>
                  <pic:spPr bwMode="auto">
                    <a:xfrm>
                      <a:off x="0" y="0"/>
                      <a:ext cx="5893282" cy="3833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023" w:rsidRDefault="00644023" w:rsidP="00644023">
      <w:pPr>
        <w:pStyle w:val="Standard"/>
        <w:ind w:left="720"/>
      </w:pPr>
    </w:p>
    <w:p w:rsidR="00644023" w:rsidRDefault="00644023" w:rsidP="00644023">
      <w:pPr>
        <w:pStyle w:val="Standard"/>
        <w:ind w:left="720"/>
      </w:pPr>
      <w:r>
        <w:t>3.- Por ultimo se hizo referencia al moldeo o cast, function que trata de forzar a las variables de cierto tipo a cumplir funciones de otro tipo de variable, por ejmplo una letra declarada como entera, puede tomar el valor de una flotante en cierta operacion, a continuacion se muestra un ejemplo:</w:t>
      </w:r>
    </w:p>
    <w:p w:rsidR="00644023" w:rsidRDefault="00644023" w:rsidP="00644023">
      <w:pPr>
        <w:pStyle w:val="Standard"/>
        <w:ind w:left="720"/>
      </w:pPr>
    </w:p>
    <w:p w:rsidR="00644023" w:rsidRDefault="00644023" w:rsidP="00644023">
      <w:pPr>
        <w:pStyle w:val="Standard"/>
        <w:ind w:left="720"/>
      </w:pPr>
      <w:r>
        <w:rPr>
          <w:noProof/>
          <w:lang w:val="es-MX" w:eastAsia="es-MX" w:bidi="ar-SA"/>
        </w:rPr>
        <w:drawing>
          <wp:inline distT="0" distB="0" distL="0" distR="0" wp14:anchorId="586C7D54" wp14:editId="44CA456C">
            <wp:extent cx="5936615" cy="2238233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405" t="32604" r="33860" b="41386"/>
                    <a:stretch/>
                  </pic:blipFill>
                  <pic:spPr bwMode="auto">
                    <a:xfrm>
                      <a:off x="0" y="0"/>
                      <a:ext cx="5984647" cy="2256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254" w:rsidRDefault="00012254" w:rsidP="00644023">
      <w:pPr>
        <w:pStyle w:val="Standard"/>
        <w:ind w:left="720"/>
      </w:pPr>
    </w:p>
    <w:p w:rsidR="00012254" w:rsidRDefault="00012254" w:rsidP="00644023">
      <w:pPr>
        <w:pStyle w:val="Standard"/>
        <w:ind w:left="720"/>
      </w:pPr>
    </w:p>
    <w:p w:rsidR="00012254" w:rsidRDefault="00012254" w:rsidP="00012254">
      <w:pPr>
        <w:suppressAutoHyphens w:val="0"/>
      </w:pPr>
      <w:r>
        <w:br w:type="page"/>
      </w:r>
      <w:r>
        <w:lastRenderedPageBreak/>
        <w:t>COMPLEMENTOS DE LA PRACTICA:</w:t>
      </w:r>
    </w:p>
    <w:p w:rsidR="00012254" w:rsidRDefault="00012254" w:rsidP="00012254">
      <w:pPr>
        <w:pStyle w:val="Standard"/>
        <w:ind w:firstLine="720"/>
      </w:pPr>
      <w:r>
        <w:t>A continuacion se anexan los programas de la suma de dos numeros, la formula general y la del area</w:t>
      </w:r>
      <w:r>
        <w:tab/>
        <w:t xml:space="preserve"> de un circulo, este ultimo con la particularidad de tener casteo.</w:t>
      </w:r>
    </w:p>
    <w:p w:rsidR="00012254" w:rsidRDefault="00012254" w:rsidP="00012254">
      <w:pPr>
        <w:pStyle w:val="Standard"/>
      </w:pPr>
    </w:p>
    <w:p w:rsidR="00012254" w:rsidRPr="00012254" w:rsidRDefault="00012254" w:rsidP="00012254">
      <w:pPr>
        <w:pStyle w:val="Standard"/>
        <w:rPr>
          <w:u w:val="single"/>
        </w:rPr>
      </w:pPr>
      <w:r>
        <w:tab/>
      </w:r>
      <w:r>
        <w:rPr>
          <w:u w:val="single"/>
        </w:rPr>
        <w:t>Formula general:</w:t>
      </w:r>
    </w:p>
    <w:p w:rsidR="00012254" w:rsidRDefault="00012254" w:rsidP="00012254">
      <w:pPr>
        <w:pStyle w:val="Standard"/>
      </w:pPr>
      <w:r>
        <w:t>#include&lt;stdio.h&gt;</w:t>
      </w:r>
    </w:p>
    <w:p w:rsidR="00012254" w:rsidRDefault="00012254" w:rsidP="00012254">
      <w:pPr>
        <w:pStyle w:val="Standard"/>
      </w:pPr>
      <w:r>
        <w:t>#include&lt;conio.h&gt;</w:t>
      </w:r>
    </w:p>
    <w:p w:rsidR="00012254" w:rsidRDefault="00012254" w:rsidP="00012254">
      <w:pPr>
        <w:pStyle w:val="Standard"/>
      </w:pPr>
      <w:r>
        <w:t>#include&lt;math.h&gt;</w:t>
      </w:r>
    </w:p>
    <w:p w:rsidR="00012254" w:rsidRDefault="00012254" w:rsidP="00012254">
      <w:pPr>
        <w:pStyle w:val="Standard"/>
      </w:pPr>
      <w:r>
        <w:t>#include&lt;stdlib.h&gt;</w:t>
      </w:r>
    </w:p>
    <w:p w:rsidR="00012254" w:rsidRDefault="00012254" w:rsidP="00012254">
      <w:pPr>
        <w:pStyle w:val="Standard"/>
      </w:pPr>
    </w:p>
    <w:p w:rsidR="00012254" w:rsidRDefault="00012254" w:rsidP="00012254">
      <w:pPr>
        <w:pStyle w:val="Standard"/>
      </w:pPr>
      <w:r>
        <w:t>float a, b, c, d, x1, x2;</w:t>
      </w:r>
    </w:p>
    <w:p w:rsidR="00012254" w:rsidRDefault="00012254" w:rsidP="00012254">
      <w:pPr>
        <w:pStyle w:val="Standard"/>
      </w:pPr>
    </w:p>
    <w:p w:rsidR="00012254" w:rsidRDefault="00012254" w:rsidP="00012254">
      <w:pPr>
        <w:pStyle w:val="Standard"/>
      </w:pPr>
      <w:r>
        <w:t>main ()</w:t>
      </w:r>
    </w:p>
    <w:p w:rsidR="00012254" w:rsidRDefault="00012254" w:rsidP="00012254">
      <w:pPr>
        <w:pStyle w:val="Standard"/>
      </w:pPr>
      <w:r>
        <w:tab/>
        <w:t>{</w:t>
      </w:r>
      <w:r>
        <w:tab/>
      </w:r>
    </w:p>
    <w:p w:rsidR="00012254" w:rsidRDefault="00012254" w:rsidP="00012254">
      <w:pPr>
        <w:pStyle w:val="Standard"/>
      </w:pPr>
      <w:r>
        <w:tab/>
      </w:r>
      <w:r>
        <w:tab/>
        <w:t>printf("Este programa realiza ecuaciones de segundo grado mediante la formula general\n ");</w:t>
      </w:r>
    </w:p>
    <w:p w:rsidR="00012254" w:rsidRDefault="00012254" w:rsidP="00012254">
      <w:pPr>
        <w:pStyle w:val="Standard"/>
      </w:pPr>
      <w:r>
        <w:tab/>
      </w:r>
      <w:r>
        <w:tab/>
        <w:t>printf("Dame el valor del termino cuadratico diferente de cero\n \t");</w:t>
      </w:r>
    </w:p>
    <w:p w:rsidR="00012254" w:rsidRDefault="00012254" w:rsidP="00012254">
      <w:pPr>
        <w:pStyle w:val="Standard"/>
      </w:pPr>
      <w:r>
        <w:tab/>
      </w:r>
      <w:r>
        <w:tab/>
        <w:t>scanf("%f", &amp;a);</w:t>
      </w:r>
    </w:p>
    <w:p w:rsidR="00012254" w:rsidRDefault="00012254" w:rsidP="00012254">
      <w:pPr>
        <w:pStyle w:val="Standard"/>
      </w:pPr>
      <w:r>
        <w:tab/>
      </w:r>
      <w:r>
        <w:tab/>
        <w:t>printf("Dame el valor del termino lineal\n \t");</w:t>
      </w:r>
    </w:p>
    <w:p w:rsidR="00012254" w:rsidRDefault="00012254" w:rsidP="00012254">
      <w:pPr>
        <w:pStyle w:val="Standard"/>
      </w:pPr>
      <w:r>
        <w:tab/>
      </w:r>
      <w:r>
        <w:tab/>
        <w:t>scanf("%f", &amp;b);</w:t>
      </w:r>
    </w:p>
    <w:p w:rsidR="00012254" w:rsidRDefault="00012254" w:rsidP="00012254">
      <w:pPr>
        <w:pStyle w:val="Standard"/>
      </w:pPr>
      <w:r>
        <w:tab/>
      </w:r>
      <w:r>
        <w:tab/>
        <w:t>printf("Dame el valor del termino independiente\n \t");</w:t>
      </w:r>
    </w:p>
    <w:p w:rsidR="00012254" w:rsidRDefault="00012254" w:rsidP="00012254">
      <w:pPr>
        <w:pStyle w:val="Standard"/>
      </w:pPr>
      <w:r>
        <w:tab/>
      </w:r>
      <w:r>
        <w:tab/>
        <w:t>scanf("%f", &amp;c);</w:t>
      </w:r>
    </w:p>
    <w:p w:rsidR="00012254" w:rsidRDefault="00012254" w:rsidP="00012254">
      <w:pPr>
        <w:pStyle w:val="Standard"/>
      </w:pPr>
      <w:r>
        <w:tab/>
      </w:r>
      <w:r>
        <w:tab/>
      </w:r>
      <w:r>
        <w:t>if (a==0)</w:t>
      </w:r>
    </w:p>
    <w:p w:rsidR="00012254" w:rsidRDefault="00012254" w:rsidP="00012254">
      <w:pPr>
        <w:pStyle w:val="Standard"/>
      </w:pPr>
      <w:r>
        <w:tab/>
      </w:r>
      <w:r>
        <w:tab/>
      </w:r>
      <w:r>
        <w:tab/>
        <w:t>{</w:t>
      </w:r>
    </w:p>
    <w:p w:rsidR="00012254" w:rsidRDefault="00012254" w:rsidP="00012254">
      <w:pPr>
        <w:pStyle w:val="Standard"/>
      </w:pPr>
      <w:r>
        <w:tab/>
      </w:r>
      <w:r>
        <w:tab/>
      </w:r>
      <w:r>
        <w:tab/>
      </w:r>
      <w:r>
        <w:tab/>
        <w:t>printf("a debe de ser diferente de cero, de lo contrario la division daria una indeterminacion\n");</w:t>
      </w:r>
    </w:p>
    <w:p w:rsidR="00012254" w:rsidRDefault="00012254" w:rsidP="00012254">
      <w:pPr>
        <w:pStyle w:val="Standard"/>
      </w:pPr>
      <w:r>
        <w:tab/>
      </w:r>
      <w:r>
        <w:tab/>
      </w:r>
      <w:r>
        <w:tab/>
      </w:r>
      <w:r>
        <w:tab/>
      </w:r>
    </w:p>
    <w:p w:rsidR="00012254" w:rsidRDefault="00012254" w:rsidP="00012254">
      <w:pPr>
        <w:pStyle w:val="Standard"/>
      </w:pPr>
      <w:r>
        <w:tab/>
      </w:r>
      <w:r>
        <w:tab/>
      </w:r>
      <w:r>
        <w:tab/>
        <w:t>}</w:t>
      </w:r>
    </w:p>
    <w:p w:rsidR="00012254" w:rsidRDefault="00012254" w:rsidP="00012254">
      <w:pPr>
        <w:pStyle w:val="Standard"/>
      </w:pPr>
      <w:r>
        <w:tab/>
      </w:r>
      <w:r>
        <w:tab/>
      </w:r>
    </w:p>
    <w:p w:rsidR="00012254" w:rsidRDefault="00012254" w:rsidP="00012254">
      <w:pPr>
        <w:pStyle w:val="Standard"/>
      </w:pPr>
      <w:r>
        <w:tab/>
      </w:r>
      <w:r>
        <w:tab/>
        <w:t>else</w:t>
      </w:r>
    </w:p>
    <w:p w:rsidR="00012254" w:rsidRDefault="00012254" w:rsidP="00012254">
      <w:pPr>
        <w:pStyle w:val="Standard"/>
      </w:pPr>
      <w:r>
        <w:tab/>
      </w:r>
      <w:r>
        <w:tab/>
      </w:r>
      <w:r>
        <w:tab/>
      </w:r>
    </w:p>
    <w:p w:rsidR="00012254" w:rsidRDefault="00012254" w:rsidP="00012254">
      <w:pPr>
        <w:pStyle w:val="Standard"/>
      </w:pPr>
      <w:r>
        <w:tab/>
      </w:r>
      <w:r>
        <w:tab/>
      </w:r>
      <w:r>
        <w:tab/>
      </w:r>
      <w:r>
        <w:tab/>
        <w:t>d=((pow(b,2))-(4*a*c));</w:t>
      </w:r>
    </w:p>
    <w:p w:rsidR="00012254" w:rsidRDefault="00012254" w:rsidP="00012254">
      <w:pPr>
        <w:pStyle w:val="Standard"/>
      </w:pPr>
      <w:r>
        <w:tab/>
      </w:r>
      <w:r>
        <w:tab/>
      </w:r>
      <w:r>
        <w:tab/>
      </w:r>
      <w:r>
        <w:tab/>
      </w:r>
    </w:p>
    <w:p w:rsidR="00012254" w:rsidRDefault="00012254" w:rsidP="00012254">
      <w:pPr>
        <w:pStyle w:val="Standard"/>
      </w:pPr>
      <w:r>
        <w:tab/>
      </w:r>
      <w:r>
        <w:tab/>
        <w:t>if (d&gt;0)</w:t>
      </w:r>
    </w:p>
    <w:p w:rsidR="00012254" w:rsidRDefault="00012254" w:rsidP="00012254">
      <w:pPr>
        <w:pStyle w:val="Standard"/>
      </w:pPr>
      <w:r>
        <w:tab/>
      </w:r>
      <w:r>
        <w:tab/>
      </w:r>
      <w:r>
        <w:tab/>
        <w:t>{</w:t>
      </w:r>
    </w:p>
    <w:p w:rsidR="00012254" w:rsidRDefault="00012254" w:rsidP="00012254">
      <w:pPr>
        <w:pStyle w:val="Standard"/>
      </w:pPr>
      <w:r>
        <w:tab/>
      </w:r>
      <w:r>
        <w:tab/>
      </w:r>
      <w:r>
        <w:tab/>
      </w:r>
      <w:r>
        <w:tab/>
        <w:t>x1=((-b+(sqrt(d)))/(2*a));</w:t>
      </w:r>
    </w:p>
    <w:p w:rsidR="00012254" w:rsidRDefault="00012254" w:rsidP="00012254">
      <w:pPr>
        <w:pStyle w:val="Standard"/>
      </w:pPr>
      <w:r>
        <w:tab/>
      </w:r>
      <w:r>
        <w:tab/>
      </w:r>
      <w:r>
        <w:tab/>
      </w:r>
      <w:r>
        <w:tab/>
        <w:t>printf("\n x1=%f",x1);</w:t>
      </w:r>
    </w:p>
    <w:p w:rsidR="00012254" w:rsidRDefault="00012254" w:rsidP="00012254">
      <w:pPr>
        <w:pStyle w:val="Standard"/>
      </w:pPr>
      <w:r>
        <w:tab/>
      </w:r>
      <w:r>
        <w:tab/>
      </w:r>
      <w:r>
        <w:tab/>
      </w:r>
      <w:r>
        <w:tab/>
        <w:t>x2=((-b-(sqrt(d)))/(2*a));</w:t>
      </w:r>
    </w:p>
    <w:p w:rsidR="00012254" w:rsidRDefault="00012254" w:rsidP="00012254">
      <w:pPr>
        <w:pStyle w:val="Standard"/>
      </w:pPr>
      <w:r>
        <w:tab/>
      </w:r>
      <w:r>
        <w:tab/>
      </w:r>
      <w:r>
        <w:tab/>
      </w:r>
      <w:r>
        <w:tab/>
        <w:t>printf("\n x2=%f",x2);</w:t>
      </w:r>
    </w:p>
    <w:p w:rsidR="00012254" w:rsidRDefault="00012254" w:rsidP="00012254">
      <w:pPr>
        <w:pStyle w:val="Standard"/>
      </w:pPr>
      <w:r>
        <w:tab/>
      </w:r>
      <w:r>
        <w:tab/>
      </w:r>
      <w:r>
        <w:tab/>
      </w:r>
      <w:r>
        <w:tab/>
      </w:r>
    </w:p>
    <w:p w:rsidR="00012254" w:rsidRDefault="00012254" w:rsidP="00012254">
      <w:pPr>
        <w:pStyle w:val="Standard"/>
      </w:pPr>
      <w:r>
        <w:tab/>
      </w:r>
      <w:r>
        <w:tab/>
      </w:r>
      <w:r>
        <w:tab/>
        <w:t>}</w:t>
      </w:r>
    </w:p>
    <w:p w:rsidR="00012254" w:rsidRDefault="00012254" w:rsidP="00012254">
      <w:pPr>
        <w:pStyle w:val="Standard"/>
      </w:pPr>
      <w:r>
        <w:tab/>
      </w:r>
      <w:r>
        <w:tab/>
      </w:r>
    </w:p>
    <w:p w:rsidR="00012254" w:rsidRDefault="00012254" w:rsidP="00012254">
      <w:pPr>
        <w:pStyle w:val="Standard"/>
      </w:pPr>
      <w:r>
        <w:tab/>
      </w:r>
      <w:r>
        <w:tab/>
        <w:t>else</w:t>
      </w:r>
    </w:p>
    <w:p w:rsidR="00012254" w:rsidRDefault="00012254" w:rsidP="00012254">
      <w:pPr>
        <w:pStyle w:val="Standard"/>
      </w:pPr>
      <w:r>
        <w:tab/>
      </w:r>
      <w:r>
        <w:tab/>
        <w:t>if(d&lt;0)</w:t>
      </w:r>
    </w:p>
    <w:p w:rsidR="00012254" w:rsidRDefault="00012254" w:rsidP="00012254">
      <w:pPr>
        <w:pStyle w:val="Standard"/>
      </w:pPr>
      <w:r>
        <w:tab/>
      </w:r>
      <w:r>
        <w:tab/>
      </w:r>
      <w:r>
        <w:tab/>
        <w:t>{</w:t>
      </w:r>
    </w:p>
    <w:p w:rsidR="00012254" w:rsidRDefault="00012254" w:rsidP="00012254">
      <w:pPr>
        <w:pStyle w:val="Standard"/>
      </w:pPr>
      <w:r>
        <w:tab/>
      </w:r>
      <w:r>
        <w:tab/>
      </w:r>
      <w:r>
        <w:tab/>
      </w:r>
      <w:r>
        <w:tab/>
      </w:r>
    </w:p>
    <w:p w:rsidR="00012254" w:rsidRDefault="00012254" w:rsidP="00012254">
      <w:pPr>
        <w:pStyle w:val="Standard"/>
      </w:pPr>
      <w:r>
        <w:tab/>
      </w:r>
      <w:r>
        <w:tab/>
      </w:r>
      <w:r>
        <w:tab/>
      </w:r>
      <w:r>
        <w:tab/>
        <w:t>d=abs(d);</w:t>
      </w:r>
    </w:p>
    <w:p w:rsidR="00012254" w:rsidRDefault="00012254" w:rsidP="00012254">
      <w:pPr>
        <w:pStyle w:val="Standard"/>
      </w:pPr>
      <w:r>
        <w:tab/>
      </w:r>
      <w:r>
        <w:tab/>
      </w:r>
      <w:r>
        <w:tab/>
      </w:r>
      <w:r>
        <w:tab/>
        <w:t>x1=((-b+(sqrt(d)))/(2*a));</w:t>
      </w:r>
    </w:p>
    <w:p w:rsidR="00012254" w:rsidRDefault="00012254" w:rsidP="00012254">
      <w:pPr>
        <w:pStyle w:val="Standard"/>
      </w:pPr>
      <w:r>
        <w:tab/>
      </w:r>
      <w:r>
        <w:tab/>
      </w:r>
      <w:r>
        <w:tab/>
      </w:r>
      <w:r>
        <w:tab/>
        <w:t>printf("\n x1=%f i",x1);</w:t>
      </w:r>
    </w:p>
    <w:p w:rsidR="00012254" w:rsidRDefault="00012254" w:rsidP="00012254">
      <w:pPr>
        <w:pStyle w:val="Standard"/>
      </w:pPr>
      <w:r>
        <w:tab/>
      </w:r>
      <w:r>
        <w:tab/>
      </w:r>
      <w:r>
        <w:tab/>
      </w:r>
      <w:r>
        <w:tab/>
        <w:t>x2=((-b-(sqrt(d)))/(2*a));</w:t>
      </w:r>
    </w:p>
    <w:p w:rsidR="00012254" w:rsidRDefault="00012254" w:rsidP="00012254">
      <w:pPr>
        <w:pStyle w:val="Standard"/>
      </w:pPr>
      <w:r>
        <w:tab/>
      </w:r>
      <w:r>
        <w:tab/>
      </w:r>
      <w:r>
        <w:tab/>
      </w:r>
      <w:r>
        <w:tab/>
        <w:t>printf("\n x2=%f i",x2);</w:t>
      </w:r>
    </w:p>
    <w:p w:rsidR="00012254" w:rsidRDefault="00012254" w:rsidP="00012254">
      <w:pPr>
        <w:pStyle w:val="Standard"/>
      </w:pPr>
      <w:r>
        <w:tab/>
      </w:r>
      <w:r>
        <w:tab/>
      </w:r>
      <w:r>
        <w:tab/>
        <w:t>}</w:t>
      </w:r>
    </w:p>
    <w:p w:rsidR="00012254" w:rsidRDefault="00012254" w:rsidP="00012254">
      <w:pPr>
        <w:pStyle w:val="Standard"/>
      </w:pPr>
    </w:p>
    <w:p w:rsidR="00012254" w:rsidRDefault="00012254" w:rsidP="00012254">
      <w:pPr>
        <w:pStyle w:val="Standard"/>
      </w:pPr>
      <w:r>
        <w:tab/>
      </w:r>
      <w:r>
        <w:tab/>
      </w:r>
      <w:r>
        <w:tab/>
        <w:t>getch();</w:t>
      </w:r>
      <w:r>
        <w:tab/>
      </w:r>
      <w:r>
        <w:tab/>
      </w:r>
    </w:p>
    <w:p w:rsidR="00012254" w:rsidRDefault="00012254" w:rsidP="00012254">
      <w:pPr>
        <w:pStyle w:val="Standard"/>
      </w:pPr>
      <w:r>
        <w:tab/>
        <w:t>}</w:t>
      </w:r>
    </w:p>
    <w:p w:rsidR="00012254" w:rsidRDefault="00012254" w:rsidP="00012254">
      <w:pPr>
        <w:pStyle w:val="Standard"/>
        <w:rPr>
          <w:u w:val="single"/>
        </w:rPr>
      </w:pPr>
      <w:r>
        <w:lastRenderedPageBreak/>
        <w:tab/>
      </w:r>
      <w:r>
        <w:rPr>
          <w:u w:val="single"/>
        </w:rPr>
        <w:t>Suma de dos numeros:</w:t>
      </w:r>
    </w:p>
    <w:p w:rsidR="00012254" w:rsidRDefault="00012254" w:rsidP="00012254">
      <w:pPr>
        <w:pStyle w:val="Standard"/>
      </w:pPr>
      <w:r>
        <w:t>#include&lt;stdio.h&gt;</w:t>
      </w:r>
    </w:p>
    <w:p w:rsidR="00012254" w:rsidRDefault="00012254" w:rsidP="00012254">
      <w:pPr>
        <w:pStyle w:val="Standard"/>
      </w:pPr>
      <w:r>
        <w:t>#include&lt;conio.h&gt;</w:t>
      </w:r>
    </w:p>
    <w:p w:rsidR="00012254" w:rsidRDefault="00012254" w:rsidP="00012254">
      <w:pPr>
        <w:pStyle w:val="Standard"/>
      </w:pPr>
      <w:r>
        <w:t>#include&lt;math.h&gt;</w:t>
      </w:r>
    </w:p>
    <w:p w:rsidR="00012254" w:rsidRDefault="00012254" w:rsidP="00012254">
      <w:pPr>
        <w:pStyle w:val="Standard"/>
      </w:pPr>
      <w:r>
        <w:t>#include&lt;stdlib.h&gt;</w:t>
      </w:r>
    </w:p>
    <w:p w:rsidR="00012254" w:rsidRDefault="00012254" w:rsidP="00012254">
      <w:pPr>
        <w:pStyle w:val="Standard"/>
      </w:pPr>
    </w:p>
    <w:p w:rsidR="00012254" w:rsidRDefault="00012254" w:rsidP="00012254">
      <w:pPr>
        <w:pStyle w:val="Standard"/>
      </w:pPr>
      <w:r>
        <w:t>int</w:t>
      </w:r>
      <w:r>
        <w:t xml:space="preserve"> a, b, c</w:t>
      </w:r>
      <w:r>
        <w:t>;</w:t>
      </w:r>
    </w:p>
    <w:p w:rsidR="00012254" w:rsidRDefault="00012254" w:rsidP="00012254">
      <w:pPr>
        <w:pStyle w:val="Standard"/>
      </w:pPr>
    </w:p>
    <w:p w:rsidR="00012254" w:rsidRDefault="00012254" w:rsidP="00012254">
      <w:pPr>
        <w:pStyle w:val="Standard"/>
      </w:pPr>
      <w:r>
        <w:t>main()</w:t>
      </w:r>
    </w:p>
    <w:p w:rsidR="00012254" w:rsidRDefault="00012254" w:rsidP="00012254">
      <w:pPr>
        <w:pStyle w:val="Standard"/>
      </w:pPr>
      <w:r>
        <w:t>{</w:t>
      </w:r>
    </w:p>
    <w:p w:rsidR="00012254" w:rsidRDefault="00012254" w:rsidP="00012254">
      <w:pPr>
        <w:pStyle w:val="Standard"/>
      </w:pPr>
      <w:r>
        <w:tab/>
        <w:t>Printf(“este programa realiza la suma de dos numeros”);</w:t>
      </w:r>
    </w:p>
    <w:p w:rsidR="00012254" w:rsidRDefault="00012254" w:rsidP="00012254">
      <w:pPr>
        <w:pStyle w:val="Standard"/>
      </w:pPr>
      <w:r>
        <w:tab/>
        <w:t>Printf(“Dame el valor del primer numero y posteriormente el Segundo”);</w:t>
      </w:r>
    </w:p>
    <w:p w:rsidR="00012254" w:rsidRDefault="00012254" w:rsidP="00012254">
      <w:pPr>
        <w:pStyle w:val="Standard"/>
      </w:pPr>
      <w:r>
        <w:tab/>
        <w:t>Scanf(“%d”, &amp;a);</w:t>
      </w:r>
    </w:p>
    <w:p w:rsidR="00012254" w:rsidRDefault="00012254" w:rsidP="00012254">
      <w:pPr>
        <w:pStyle w:val="Standard"/>
      </w:pPr>
      <w:r>
        <w:tab/>
        <w:t>Scanf(“%d”, &amp;b);</w:t>
      </w:r>
    </w:p>
    <w:p w:rsidR="00012254" w:rsidRDefault="00012254" w:rsidP="00012254">
      <w:pPr>
        <w:pStyle w:val="Standard"/>
      </w:pPr>
      <w:r>
        <w:tab/>
        <w:t>C=a+b;</w:t>
      </w:r>
    </w:p>
    <w:p w:rsidR="00012254" w:rsidRDefault="00012254" w:rsidP="00012254">
      <w:pPr>
        <w:pStyle w:val="Standard"/>
      </w:pPr>
      <w:r>
        <w:tab/>
        <w:t>Printf(“El resultado de la suma es:%d”, c);</w:t>
      </w:r>
    </w:p>
    <w:p w:rsidR="00012254" w:rsidRDefault="00012254" w:rsidP="00012254">
      <w:pPr>
        <w:pStyle w:val="Standard"/>
      </w:pPr>
      <w:r>
        <w:tab/>
        <w:t>Getch();</w:t>
      </w:r>
    </w:p>
    <w:p w:rsidR="00012254" w:rsidRDefault="00012254" w:rsidP="00012254">
      <w:pPr>
        <w:pStyle w:val="Standard"/>
      </w:pPr>
      <w:r>
        <w:t>}</w:t>
      </w:r>
    </w:p>
    <w:p w:rsidR="00012254" w:rsidRDefault="00012254" w:rsidP="00012254">
      <w:pPr>
        <w:pStyle w:val="Standard"/>
      </w:pPr>
    </w:p>
    <w:p w:rsidR="00012254" w:rsidRDefault="00012254" w:rsidP="00012254">
      <w:pPr>
        <w:pStyle w:val="Standard"/>
      </w:pPr>
    </w:p>
    <w:p w:rsidR="00012254" w:rsidRDefault="00012254" w:rsidP="00012254">
      <w:pPr>
        <w:pStyle w:val="Standard"/>
        <w:rPr>
          <w:u w:val="single"/>
        </w:rPr>
      </w:pPr>
      <w:r>
        <w:tab/>
      </w:r>
      <w:r>
        <w:rPr>
          <w:u w:val="single"/>
        </w:rPr>
        <w:t>Area del circulo</w:t>
      </w:r>
    </w:p>
    <w:p w:rsidR="00012254" w:rsidRDefault="00012254" w:rsidP="00012254">
      <w:pPr>
        <w:pStyle w:val="Standard"/>
      </w:pPr>
      <w:r>
        <w:t>#include&lt;stdio.h&gt;</w:t>
      </w:r>
    </w:p>
    <w:p w:rsidR="00012254" w:rsidRDefault="00012254" w:rsidP="00012254">
      <w:pPr>
        <w:pStyle w:val="Standard"/>
      </w:pPr>
      <w:r>
        <w:t>#include&lt;conio.h&gt;</w:t>
      </w:r>
    </w:p>
    <w:p w:rsidR="00012254" w:rsidRDefault="00012254" w:rsidP="00012254">
      <w:pPr>
        <w:pStyle w:val="Standard"/>
      </w:pPr>
      <w:r>
        <w:t>#include&lt;math.h&gt;</w:t>
      </w:r>
    </w:p>
    <w:p w:rsidR="00012254" w:rsidRDefault="00012254" w:rsidP="00012254">
      <w:pPr>
        <w:pStyle w:val="Standard"/>
      </w:pPr>
      <w:r>
        <w:t>#include&lt;stdlib.h&gt;</w:t>
      </w:r>
    </w:p>
    <w:p w:rsidR="00012254" w:rsidRDefault="00012254" w:rsidP="00012254">
      <w:pPr>
        <w:pStyle w:val="Standard"/>
      </w:pPr>
    </w:p>
    <w:p w:rsidR="00012254" w:rsidRDefault="00012254" w:rsidP="00012254">
      <w:pPr>
        <w:pStyle w:val="Standard"/>
      </w:pPr>
      <w:r>
        <w:t>const float pi=3.1416;</w:t>
      </w:r>
    </w:p>
    <w:p w:rsidR="00012254" w:rsidRDefault="00012254" w:rsidP="00012254">
      <w:pPr>
        <w:pStyle w:val="Standard"/>
      </w:pPr>
      <w:r>
        <w:t>Int r, area;</w:t>
      </w:r>
    </w:p>
    <w:p w:rsidR="00012254" w:rsidRDefault="00012254" w:rsidP="00012254">
      <w:pPr>
        <w:pStyle w:val="Standard"/>
        <w:tabs>
          <w:tab w:val="left" w:pos="1633"/>
        </w:tabs>
      </w:pPr>
      <w:r>
        <w:tab/>
      </w:r>
    </w:p>
    <w:p w:rsidR="00012254" w:rsidRDefault="00012254" w:rsidP="00012254">
      <w:pPr>
        <w:pStyle w:val="Standard"/>
      </w:pPr>
      <w:r>
        <w:t>Main()</w:t>
      </w:r>
    </w:p>
    <w:p w:rsidR="00012254" w:rsidRDefault="00012254" w:rsidP="00012254">
      <w:pPr>
        <w:pStyle w:val="Standard"/>
      </w:pPr>
      <w:r>
        <w:t>{</w:t>
      </w:r>
    </w:p>
    <w:p w:rsidR="00012254" w:rsidRDefault="00012254" w:rsidP="00012254">
      <w:pPr>
        <w:pStyle w:val="Standard"/>
      </w:pPr>
      <w:r>
        <w:tab/>
        <w:t>Printf(“Este programa saca el area de un circulo”);</w:t>
      </w:r>
    </w:p>
    <w:p w:rsidR="00012254" w:rsidRDefault="00012254" w:rsidP="00012254">
      <w:pPr>
        <w:pStyle w:val="Standard"/>
      </w:pPr>
      <w:r>
        <w:tab/>
        <w:t>Printf(“Dame el radio de tu circulo);</w:t>
      </w:r>
    </w:p>
    <w:p w:rsidR="00012254" w:rsidRDefault="00012254" w:rsidP="00012254">
      <w:pPr>
        <w:pStyle w:val="Standard"/>
      </w:pPr>
      <w:r>
        <w:tab/>
        <w:t>Printf(“%d”, &amp;r);</w:t>
      </w:r>
    </w:p>
    <w:p w:rsidR="00012254" w:rsidRDefault="00012254" w:rsidP="00012254">
      <w:pPr>
        <w:pStyle w:val="Standard"/>
      </w:pPr>
      <w:r>
        <w:tab/>
        <w:t>(float)area=(float) r*r*pi;</w:t>
      </w:r>
    </w:p>
    <w:p w:rsidR="00012254" w:rsidRDefault="00012254" w:rsidP="00012254">
      <w:pPr>
        <w:pStyle w:val="Standard"/>
      </w:pPr>
      <w:r>
        <w:tab/>
        <w:t>Printf(“El area del circulo es:%d”);</w:t>
      </w:r>
    </w:p>
    <w:p w:rsidR="00012254" w:rsidRDefault="00012254" w:rsidP="00012254">
      <w:pPr>
        <w:pStyle w:val="Standard"/>
      </w:pPr>
      <w:r>
        <w:tab/>
        <w:t>Getch();</w:t>
      </w:r>
    </w:p>
    <w:p w:rsidR="00012254" w:rsidRDefault="00012254" w:rsidP="00012254">
      <w:pPr>
        <w:pStyle w:val="Standard"/>
      </w:pPr>
      <w:r>
        <w:t>}</w:t>
      </w:r>
    </w:p>
    <w:p w:rsidR="00012254" w:rsidRDefault="00012254" w:rsidP="00012254">
      <w:pPr>
        <w:pStyle w:val="Standard"/>
      </w:pPr>
    </w:p>
    <w:p w:rsidR="00012254" w:rsidRDefault="00012254" w:rsidP="00012254">
      <w:pPr>
        <w:pStyle w:val="Standard"/>
      </w:pPr>
    </w:p>
    <w:p w:rsidR="00012254" w:rsidRDefault="00012254" w:rsidP="00012254">
      <w:pPr>
        <w:pStyle w:val="Standard"/>
      </w:pPr>
      <w:r>
        <w:t>CONCLUSIONES:</w:t>
      </w:r>
    </w:p>
    <w:p w:rsidR="00012254" w:rsidRPr="00012254" w:rsidRDefault="00012254" w:rsidP="00012254">
      <w:pPr>
        <w:pStyle w:val="Standard"/>
        <w:ind w:left="720"/>
        <w:rPr>
          <w:u w:val="single"/>
        </w:rPr>
      </w:pPr>
      <w:r>
        <w:t xml:space="preserve">Se pudo desarrollar una correcta programacin de acuerdo a los conocimientos previos, por otro lado </w:t>
      </w:r>
      <w:bookmarkStart w:id="0" w:name="_GoBack"/>
      <w:bookmarkEnd w:id="0"/>
      <w:r>
        <w:t>la herramienta implementada del casteo result ser muy conveniente para casos en los que pasamos de numeros natuarales a reales.</w:t>
      </w:r>
    </w:p>
    <w:sectPr w:rsidR="00012254" w:rsidRPr="00012254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000" w:rsidRDefault="00012254">
      <w:r>
        <w:separator/>
      </w:r>
    </w:p>
  </w:endnote>
  <w:endnote w:type="continuationSeparator" w:id="0">
    <w:p w:rsidR="00000000" w:rsidRDefault="000122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Liberation Sans"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0000" w:rsidRDefault="00012254">
      <w:r>
        <w:rPr>
          <w:color w:val="000000"/>
        </w:rPr>
        <w:separator/>
      </w:r>
    </w:p>
  </w:footnote>
  <w:footnote w:type="continuationSeparator" w:id="0">
    <w:p w:rsidR="00000000" w:rsidRDefault="0001225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attachedTemplate r:id="rId1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AD1021"/>
    <w:rsid w:val="00012254"/>
    <w:rsid w:val="00644023"/>
    <w:rsid w:val="00AD1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4C1F448-502B-4DDF-9998-ED923ECD4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</w:pPr>
  </w:style>
  <w:style w:type="paragraph" w:styleId="Ttulo1">
    <w:name w:val="heading 1"/>
    <w:basedOn w:val="Heading"/>
    <w:next w:val="Textbody"/>
    <w:pPr>
      <w:outlineLvl w:val="0"/>
    </w:pPr>
    <w:rPr>
      <w:b/>
      <w:bCs/>
    </w:rPr>
  </w:style>
  <w:style w:type="paragraph" w:styleId="Ttulo2">
    <w:name w:val="heading 2"/>
    <w:basedOn w:val="Heading"/>
    <w:next w:val="Textbody"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customStyle="1" w:styleId="Ttulo">
    <w:name w:val="Título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pPr>
      <w:spacing w:before="60"/>
      <w:jc w:val="center"/>
    </w:pPr>
    <w:rPr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601</Words>
  <Characters>3308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Andrea Miranda Portela</cp:lastModifiedBy>
  <cp:revision>2</cp:revision>
  <dcterms:created xsi:type="dcterms:W3CDTF">2018-04-11T04:49:00Z</dcterms:created>
  <dcterms:modified xsi:type="dcterms:W3CDTF">2018-04-11T04:49:00Z</dcterms:modified>
</cp:coreProperties>
</file>
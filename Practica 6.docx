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63365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3365" w:rsidRDefault="003633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363365" w:rsidRDefault="004A628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63365" w:rsidRDefault="0036336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363365" w:rsidRDefault="0036336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363365" w:rsidRDefault="004A628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363365" w:rsidRDefault="0036336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63365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3365" w:rsidRDefault="003633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63365" w:rsidRDefault="004A628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363365" w:rsidRDefault="003633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63365" w:rsidRDefault="003633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363365" w:rsidRDefault="004A628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363365" w:rsidRDefault="00363365">
      <w:pPr>
        <w:pStyle w:val="Standard"/>
      </w:pPr>
    </w:p>
    <w:p w:rsidR="00363365" w:rsidRDefault="004A628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363365" w:rsidRDefault="004A628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363365" w:rsidRDefault="004A628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9CAF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633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  <w:p w:rsidR="00856182" w:rsidRDefault="00856182" w:rsidP="00856182">
            <w:pPr>
              <w:pStyle w:val="TableContents"/>
            </w:pPr>
            <w:r>
              <w:t>Ing. Claudia Rodriguez Espino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  <w:p w:rsidR="00856182" w:rsidRDefault="00856182" w:rsidP="00856182">
            <w:pPr>
              <w:pStyle w:val="TableContents"/>
            </w:pPr>
            <w:r>
              <w:t>Fundamentos de Programacion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  <w:p w:rsidR="00856182" w:rsidRDefault="00856182" w:rsidP="00856182">
            <w:pPr>
              <w:pStyle w:val="TableContents"/>
            </w:pPr>
            <w:r>
              <w:t>3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r>
              <w:rPr>
                <w:rFonts w:ascii="Cambria" w:hAnsi="Cambria"/>
                <w:i/>
                <w:color w:val="000000"/>
                <w:sz w:val="30"/>
              </w:rPr>
              <w:t>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 w:rsidP="00856182">
            <w:pPr>
              <w:pStyle w:val="TableContents"/>
            </w:pPr>
          </w:p>
          <w:p w:rsidR="00856182" w:rsidRDefault="00856182" w:rsidP="00856182">
            <w:pPr>
              <w:pStyle w:val="TableContents"/>
            </w:pPr>
            <w:r>
              <w:t>Practica 6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  <w:p w:rsidR="00856182" w:rsidRDefault="00856182" w:rsidP="00856182">
            <w:pPr>
              <w:pStyle w:val="TableContents"/>
            </w:pPr>
            <w:r>
              <w:t>Borja Portela Jose Fabio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  <w:p w:rsidR="00856182" w:rsidRDefault="00856182" w:rsidP="00856182">
            <w:pPr>
              <w:pStyle w:val="TableContents"/>
            </w:pPr>
            <w:r>
              <w:t>2018-2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 w:rsidP="00856182">
            <w:pPr>
              <w:pStyle w:val="TableContents"/>
            </w:pPr>
          </w:p>
          <w:p w:rsidR="00856182" w:rsidRDefault="00856182" w:rsidP="00856182">
            <w:pPr>
              <w:pStyle w:val="TableContents"/>
            </w:pPr>
            <w:r>
              <w:t>10 de abril del 2018</w:t>
            </w: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363365" w:rsidRDefault="004A628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</w:tc>
      </w:tr>
      <w:tr w:rsidR="003633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63365" w:rsidRDefault="00363365">
            <w:pPr>
              <w:pStyle w:val="TableContents"/>
              <w:ind w:left="629"/>
            </w:pPr>
          </w:p>
        </w:tc>
      </w:tr>
    </w:tbl>
    <w:p w:rsidR="00363365" w:rsidRDefault="00363365">
      <w:pPr>
        <w:pStyle w:val="Standard"/>
      </w:pPr>
    </w:p>
    <w:p w:rsidR="00363365" w:rsidRDefault="00363365">
      <w:pPr>
        <w:pStyle w:val="Standard"/>
      </w:pPr>
    </w:p>
    <w:p w:rsidR="00363365" w:rsidRDefault="004A628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856182" w:rsidRDefault="00856182">
      <w:pPr>
        <w:pStyle w:val="Standard"/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640F2CA7" wp14:editId="7E8FD3AA">
            <wp:extent cx="6493510" cy="2977978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1" t="15532" r="29908" b="53658"/>
                    <a:stretch/>
                  </pic:blipFill>
                  <pic:spPr bwMode="auto">
                    <a:xfrm>
                      <a:off x="0" y="0"/>
                      <a:ext cx="6603252" cy="302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182" w:rsidRDefault="00856182">
      <w:pPr>
        <w:pStyle w:val="Standard"/>
      </w:pPr>
    </w:p>
    <w:p w:rsidR="00856182" w:rsidRDefault="00856182">
      <w:pPr>
        <w:pStyle w:val="Standard"/>
      </w:pPr>
    </w:p>
    <w:p w:rsidR="00856182" w:rsidRDefault="00856182">
      <w:pPr>
        <w:pStyle w:val="Standard"/>
      </w:pPr>
      <w:r>
        <w:t>OBJETIVO:</w:t>
      </w:r>
    </w:p>
    <w:p w:rsidR="00856182" w:rsidRDefault="00856182" w:rsidP="00856182">
      <w:pPr>
        <w:pStyle w:val="Standard"/>
        <w:ind w:left="720"/>
      </w:pPr>
      <w:r>
        <w:t>Conocer y usar los ambientes y herramientas para el desarrollo y ejecucion de programas en Lenguaje C, como editors y compiladores en diversos sistemas operativos.</w:t>
      </w:r>
    </w:p>
    <w:p w:rsidR="00856182" w:rsidRDefault="00856182" w:rsidP="00856182">
      <w:pPr>
        <w:pStyle w:val="Standard"/>
      </w:pPr>
    </w:p>
    <w:p w:rsidR="00856182" w:rsidRDefault="00856182" w:rsidP="00856182">
      <w:pPr>
        <w:pStyle w:val="Standard"/>
      </w:pPr>
      <w:r>
        <w:t>INTRODUCCION:</w:t>
      </w:r>
    </w:p>
    <w:p w:rsidR="00856182" w:rsidRDefault="00856182" w:rsidP="00856182">
      <w:pPr>
        <w:pStyle w:val="Standard"/>
        <w:ind w:left="720"/>
      </w:pPr>
      <w:r>
        <w:t>En el presente reporte se entregan capturas de pantalla pertinentes respectivas a los desarrollos de la practica y tambien para los ejercicios de tarea, siempre y cuando sea el caso, dichas imagenes y procedimientos iran detallados por una lista acciones y actividades seguidas en la clase de laboratorio.</w:t>
      </w:r>
    </w:p>
    <w:p w:rsidR="00856182" w:rsidRDefault="00856182" w:rsidP="00856182">
      <w:pPr>
        <w:pStyle w:val="Standard"/>
      </w:pPr>
    </w:p>
    <w:p w:rsidR="00856182" w:rsidRDefault="00856182" w:rsidP="00856182">
      <w:pPr>
        <w:pStyle w:val="Standard"/>
      </w:pPr>
      <w:r>
        <w:t>DESARROLLO:</w:t>
      </w:r>
    </w:p>
    <w:p w:rsidR="00856182" w:rsidRDefault="00856182" w:rsidP="00856182">
      <w:pPr>
        <w:pStyle w:val="Standard"/>
        <w:ind w:left="720"/>
      </w:pPr>
      <w:r>
        <w:t>1.-Se menciono primeramente los editors de texto del Sistema operative GNU/Linux, ademas de que se dio un listado punctual de como se ofrecen los commandos en dicha plataforma.</w:t>
      </w:r>
    </w:p>
    <w:p w:rsidR="00856182" w:rsidRDefault="00856182" w:rsidP="00856182">
      <w:pPr>
        <w:pStyle w:val="Standard"/>
      </w:pPr>
    </w:p>
    <w:p w:rsidR="00856182" w:rsidRDefault="00856182" w:rsidP="00856182">
      <w:pPr>
        <w:pStyle w:val="Standard"/>
      </w:pPr>
      <w:r>
        <w:tab/>
      </w:r>
      <w:r>
        <w:rPr>
          <w:noProof/>
          <w:lang w:val="es-MX" w:eastAsia="es-MX" w:bidi="ar-SA"/>
        </w:rPr>
        <w:drawing>
          <wp:inline distT="0" distB="0" distL="0" distR="0" wp14:anchorId="7B92DD3E" wp14:editId="45E26368">
            <wp:extent cx="5831840" cy="218714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79" t="38480" r="36364" b="31006"/>
                    <a:stretch/>
                  </pic:blipFill>
                  <pic:spPr bwMode="auto">
                    <a:xfrm>
                      <a:off x="0" y="0"/>
                      <a:ext cx="5895648" cy="221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182" w:rsidRDefault="00856182" w:rsidP="00856182">
      <w:pPr>
        <w:pStyle w:val="Standard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  <w:r>
        <w:lastRenderedPageBreak/>
        <w:t>2.- Despues de lo anterior, se dieron los codigos de las secuencias de escape que nos permiten despues de la manipulacion y o edicion de un texto salvar y cerrar programas.</w:t>
      </w: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  <w:r>
        <w:rPr>
          <w:noProof/>
          <w:lang w:val="es-MX" w:eastAsia="es-MX" w:bidi="ar-SA"/>
        </w:rPr>
        <w:drawing>
          <wp:inline distT="0" distB="0" distL="0" distR="0" wp14:anchorId="50D1D1CF" wp14:editId="69C11DBF">
            <wp:extent cx="5680090" cy="166816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93" t="29188" r="33773" b="49582"/>
                    <a:stretch/>
                  </pic:blipFill>
                  <pic:spPr bwMode="auto">
                    <a:xfrm>
                      <a:off x="0" y="0"/>
                      <a:ext cx="5770279" cy="169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  <w:r>
        <w:t>3.- Antes de finalizer se brindo una serie de opciones de compiladores y editores ademas de los ya propuestos por la practica de laboratorio, a continuacion se muestra a cada uno de ellos:</w:t>
      </w:r>
    </w:p>
    <w:p w:rsidR="00856182" w:rsidRDefault="00856182" w:rsidP="00856182">
      <w:pPr>
        <w:pStyle w:val="Standard"/>
        <w:ind w:left="720"/>
      </w:pPr>
    </w:p>
    <w:p w:rsidR="00856182" w:rsidRDefault="00856182" w:rsidP="00856182">
      <w:pPr>
        <w:pStyle w:val="Standard"/>
        <w:ind w:left="720"/>
      </w:pPr>
      <w:r>
        <w:rPr>
          <w:noProof/>
          <w:lang w:val="es-MX" w:eastAsia="es-MX" w:bidi="ar-SA"/>
        </w:rPr>
        <w:drawing>
          <wp:inline distT="0" distB="0" distL="0" distR="0" wp14:anchorId="6ACA0AB2" wp14:editId="5CDB4541">
            <wp:extent cx="5844540" cy="1618735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41" t="57048" r="36385" b="23707"/>
                    <a:stretch/>
                  </pic:blipFill>
                  <pic:spPr bwMode="auto">
                    <a:xfrm>
                      <a:off x="0" y="0"/>
                      <a:ext cx="5876420" cy="162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182" w:rsidRDefault="00856182" w:rsidP="00856182">
      <w:pPr>
        <w:pStyle w:val="Standard"/>
      </w:pPr>
    </w:p>
    <w:p w:rsidR="00856182" w:rsidRDefault="00856182" w:rsidP="00856182">
      <w:pPr>
        <w:pStyle w:val="Standard"/>
      </w:pPr>
      <w:r>
        <w:t>COMPLEMENTOS DE LA PRACTICA:</w:t>
      </w:r>
    </w:p>
    <w:p w:rsidR="00856182" w:rsidRDefault="00856182" w:rsidP="004A6280">
      <w:pPr>
        <w:pStyle w:val="Standard"/>
        <w:ind w:left="720"/>
      </w:pPr>
      <w:r>
        <w:t>En esta practica se desarrollaron los pasos en el editor de SSH Secure Shell</w:t>
      </w:r>
      <w:r w:rsidR="004A6280">
        <w:t>, en dicho programa nos dimos a la tarea de crear una aplicacion que sirviera para realizer la suma de dos elementos, primeramente se creo un archive con extension c directo desde el editor, pósteriormente se escribieron las lineas de commando, luego se compile y finalmente se corrio.</w:t>
      </w:r>
    </w:p>
    <w:p w:rsidR="004A6280" w:rsidRDefault="004A6280" w:rsidP="00856182">
      <w:pPr>
        <w:pStyle w:val="Standard"/>
      </w:pPr>
    </w:p>
    <w:p w:rsidR="004A6280" w:rsidRDefault="004A6280" w:rsidP="00856182">
      <w:pPr>
        <w:pStyle w:val="Standard"/>
      </w:pPr>
      <w:r>
        <w:rPr>
          <w:noProof/>
          <w:lang w:eastAsia="es-MX"/>
        </w:rPr>
        <w:drawing>
          <wp:inline distT="0" distB="0" distL="0" distR="0" wp14:anchorId="23E0BBEF" wp14:editId="7F9687C1">
            <wp:extent cx="6152179" cy="3398108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19" r="62559" b="7970"/>
                    <a:stretch/>
                  </pic:blipFill>
                  <pic:spPr bwMode="auto">
                    <a:xfrm>
                      <a:off x="0" y="0"/>
                      <a:ext cx="6206511" cy="342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3AEBC68" wp14:editId="017EA692">
            <wp:extent cx="6536690" cy="19523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" t="13613" r="63986" b="61494"/>
                    <a:stretch/>
                  </pic:blipFill>
                  <pic:spPr bwMode="auto">
                    <a:xfrm>
                      <a:off x="0" y="0"/>
                      <a:ext cx="6561695" cy="195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E70BFE1" wp14:editId="067DDF00">
            <wp:extent cx="6275070" cy="23674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118" r="53847" b="65013"/>
                    <a:stretch/>
                  </pic:blipFill>
                  <pic:spPr bwMode="auto">
                    <a:xfrm>
                      <a:off x="0" y="0"/>
                      <a:ext cx="6300443" cy="237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280" w:rsidRDefault="004A6280" w:rsidP="00856182">
      <w:pPr>
        <w:pStyle w:val="Standard"/>
      </w:pPr>
      <w:r>
        <w:rPr>
          <w:noProof/>
          <w:lang w:val="es-MX" w:eastAsia="es-MX" w:bidi="ar-SA"/>
        </w:rPr>
        <w:drawing>
          <wp:inline distT="0" distB="0" distL="0" distR="0" wp14:anchorId="5AF395B0" wp14:editId="4DC27095">
            <wp:extent cx="6144173" cy="1766170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" t="75687" r="64825" b="7164"/>
                    <a:stretch/>
                  </pic:blipFill>
                  <pic:spPr bwMode="auto">
                    <a:xfrm>
                      <a:off x="0" y="0"/>
                      <a:ext cx="6348479" cy="182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280" w:rsidRDefault="004A6280" w:rsidP="00856182">
      <w:pPr>
        <w:pStyle w:val="Standard"/>
      </w:pPr>
    </w:p>
    <w:p w:rsidR="004A6280" w:rsidRDefault="004A6280" w:rsidP="00856182">
      <w:pPr>
        <w:pStyle w:val="Standard"/>
      </w:pPr>
      <w:r>
        <w:t>CONCLUSIONES:</w:t>
      </w:r>
    </w:p>
    <w:p w:rsidR="004A6280" w:rsidRDefault="004A6280" w:rsidP="004A6280">
      <w:pPr>
        <w:pStyle w:val="Standard"/>
        <w:ind w:left="720"/>
      </w:pPr>
      <w:r>
        <w:t xml:space="preserve">Se conocieron diversos sistemas de edicion de texto los cuales nos permitieron tener un manejo y </w:t>
      </w:r>
      <w:bookmarkStart w:id="0" w:name="_GoBack"/>
      <w:bookmarkEnd w:id="0"/>
      <w:r>
        <w:t>conocimiento mas amplio para al momento de programar tener las herramientas suficientes para poder entregar aplicaciones competentes, por otro lado, asi no estaremos sujetos a trabajar bajo condiciones especificas.</w:t>
      </w:r>
    </w:p>
    <w:sectPr w:rsidR="004A628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4A6280">
      <w:r>
        <w:separator/>
      </w:r>
    </w:p>
  </w:endnote>
  <w:endnote w:type="continuationSeparator" w:id="0">
    <w:p w:rsidR="00000000" w:rsidRDefault="004A6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4A6280">
      <w:r>
        <w:rPr>
          <w:color w:val="000000"/>
        </w:rPr>
        <w:separator/>
      </w:r>
    </w:p>
  </w:footnote>
  <w:footnote w:type="continuationSeparator" w:id="0">
    <w:p w:rsidR="00000000" w:rsidRDefault="004A62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363365"/>
    <w:rsid w:val="00363365"/>
    <w:rsid w:val="004A6280"/>
    <w:rsid w:val="0085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32FDD9-8E28-48FF-8EC3-853E3ADB7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342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Andrea Miranda Portela</cp:lastModifiedBy>
  <cp:revision>2</cp:revision>
  <dcterms:created xsi:type="dcterms:W3CDTF">2018-04-11T04:09:00Z</dcterms:created>
  <dcterms:modified xsi:type="dcterms:W3CDTF">2018-04-11T04:09:00Z</dcterms:modified>
</cp:coreProperties>
</file>